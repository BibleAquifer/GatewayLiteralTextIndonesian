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Gateway Literal Text (Indonesian)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Gateway Literal Text (Indonesian)</w:t>
      </w:r>
      <w:r>
        <w:rPr>
          <w:lang w:val="id_ID" w:bidi="id_ID"/>
        </w:rPr>
        <w:t xml:space="preserve"> (Indonesian) is based on: </w:t>
      </w:r>
      <w:r>
        <w:rPr>
          <w:lang w:val="id_ID" w:bidi="id_ID"/>
        </w:rPr>
        <w:t>Gateway Literal Text (Indonesian)</w:t>
      </w:r>
      <w:r>
        <w:rPr>
          <w:lang w:val="id_ID" w:bidi="id_ID"/>
        </w:rPr>
        <w:t xml:space="preserve">, </w:t>
      </w:r>
      <w:hyperlink r:id="rId13">
        <w:r>
          <w:rPr>
            <w:lang w:val="id_ID" w:bidi="id_ID"/>
          </w:rPr>
          <w:rPr>
            <w:color w:val="0000EE"/>
            <w:u w:val="single"/>
          </w:rPr>
          <w:t>unfoldingWord</w:t>
        </w:r>
      </w:hyperlink>
      <w:r>
        <w:rPr>
          <w:lang w:val="id_ID" w:bidi="id_ID"/>
        </w:rPr>
        <w:t xml:space="preserve">, 2023, which is licensed under a </w:t>
      </w:r>
      <w:hyperlink r:id="rId14">
        <w:r>
          <w:rPr>
            <w:lang w:val="id_ID" w:bidi="id_ID"/>
          </w:rPr>
          <w:rPr>
            <w:color w:val="0000EE"/>
            <w:u w:val="single"/>
          </w:rPr>
          <w:t>CC BY-SA 4.0 license</w:t>
        </w:r>
      </w:hyperlink>
      <w:r>
        <w:rPr>
          <w:lang w:val="id_ID" w:bidi="id_ID"/>
        </w:rPr>
        <w:t>.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>This PDF version is provided under the same license.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Gateway Literal Text (Indonesian)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Paulus, pelayan Allah dan rasul Yesus Kristus, untuk iman orang pilihan Allah dan untuk pengetahuan akan kebenaran yang sesuai dengan kesalehan,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dengan pengharapan akan hidup kekal yang Allah, yang tidak berdusta, telah menjanjikan sebelum segala jaman.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Namun pada saat yang tepat, Ia telah menyatakan firman-Nya dengan pemberitaan bahwa aku telah dipercaya oleh perintah Allah Juruselamat kita.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Kepada Titus, anak yang sejati di dalam iman bersama. Anugerah dan damai sejahtera dari Allah Bapa dan Kristus Yesus Juruselamat kita.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Untuk tujuan ini aku meninggalkan engkau di Kreta, agar engkau mengatur segala sesuatu yang belum lengkap dan menempatkan penatua-penatua di setiap kota seperti ku perintahkan kepadamu -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jika seseorang adalah tidak bersalah, seorang suami dari satu istri, memiliki anak-anak yang setia, tidak didalam tuduhan melakukan perilaku sembrono atau pemberontakan.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Bagi penilik haruslah tidak bercela, sebagai pengelola dari rumah tangga Allah, tidak arogan, tidak cepat marah, tidak mabuk, bukan pembuat onar, dan bukan seorang yang tamak.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Sebaliknya, ia harus bermurah hati, seorang teman dari semua yang baik. Ia harus bijaksana, benar, kudus, dan mengendalikan diri.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Ia harus memegang erat berita yang dapat dipercaya yang sesuai dengan pengajaran, supaya ia mampu membesarkan hati orang lain dengan ajaran yang sehat dan juga menegur mereka yang menentangnya.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Karena ada juga banyak orang, para pemberontak, para pembual, dan para penipu, secara khusus mereka yang berasal dari orang-orang bersunat.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Perlu untuk menghentikan mereka. Mereka mengacaukan seluruh keluarga, mengajarkan apa yang seharusnya tidak mereka lakukan demi keuntungan yang memalukan.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Seorang dari mereka, dari nabi-nabi mereka sendiri berkata, "Orang-orang Kreta selalu adalah pembohong-pembohong, binatang-binatang buas yang jahat, pelahap-pelahap yang malas."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Kesaksian ini adalah benar. Oleh karena itu, tegurlah mereka dengan keras, supaya mereka sehat di dalam iman,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dengan tidak memberikan perhatian kepada mitos-mitos Yahudi dan kepada perintah-perintah orang-orang yang berbalik dari kebenaran.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Semua hal murni bagi orang-orang yang murni. Tetapi bagi orang-orang yang telah dicemarkan dan tidak percaya, tidak ada yang murni, tetapi baik pikiran dan kesadaran mereka telah dicemarkan.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Mereka mengaku mengenal Allah, tetapi mereka menyangkal dengan perbuatan-perbuatan dengan kenajisan, dan ketidak-taatan, dan kesia-siaan pada setiap perbuatan baik.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Tetapi engkau, katakan apa yang sesuai dengan ajaran yang sehat.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Kaum pria yang tua harus berkepala dingin, terhormat, bijaksana, sehat dalam iman, dalam kasih, dalam ketekunan.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Kaum wanita yang tua dengan cara yang sama {harus} berperilaku saleh, bukan pemfitnah, tidak diperbudak oleh banyak anggur, {melainkan} menjadi guru-guru dari apa yang baik.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Sehingga bisa melatih kaum wanita muda untuk mengasihi suami dan mengasihi anak-anaknya,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menjadi pengurus rumah tangga yang bijaksana, murni, baik, {dan} tunduk kepada suami {mereka} sendiri, agar firman Allah tidak dihina.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Dengan cara yang sama, nasihatilah pria yang lebih muda untuk menjadi bijaksana.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Dalam segala hal tunjukkanlah dirimu sebagai teladan dari pekerjaan-pekerjaan baik. Dalam pengajaran, tunjukkan integritas dan harga diri,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perkataan sehat dan tidak tercela, sehingga siapapun yang menentang menjadi malu, karena tidak ada sesuatu pun yang buruk untuk dikatakan tentang kita.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Budak-budak harus tunduk kepada tuan-tuan mereka sendiri dalam segala hal, menjadi berkenan, tidak membantah,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tidak mencuri, tetapi sebaliknya menunjukkan kesetiaan yang baik dan penuh, sehingga dalam segala hal mereka dapat memuji pengajaran tentang Allah Juruselamat kita.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Karena anugerah Allah telah nyata bagi keselamatan semua orang,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yang melatih kita, supaya, dengan menolak kefasikan dan keinginan-keinginan duniawi, kita dapat hidup dengan bijak dan benar, dan dengan saleh di zaman sekarang,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melihat ke depan pengharapan yang memberkati dan penyataan kemuliaan Allah yang besar dan Juruselamat kita, Yesus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Yang telah memberikan diriNya bagi kita untuk membebaskan kita dari segala pelanggaran dan menyucikan, bagi diriNya, umat yang terpilih, bersungguh-sungguh akan pekerjaan-pekerjaan yang baik.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Katakanlah hal-hal ini dan nasihatilah. Dan tegurlah dengan segala otoritas. Jangan satu orang pun merendahkan engkau.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Ingatkanlah mereka untuk tunduk kepada para penguasa (dan) pemerintah, menaati {mereka}, bersiap-sedia untuk setiap pekerjaan yang baik,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tidak menghina siapa pun, menjadi cinta damai, lemah lembut, menunjukkan semua kerendahan hati kepada semua orang.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Karena kita dulu adalah bodoh dan tidak taat. Tersesat (dan) diperbudak berbagai nafsu dan kesenangan. Hidup dalam kejahatan dan iri hati, kejijikan dan saling membenci.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Tetapi ketika kebaikan hati dan kasih kepada umat manusia dari Allah Juruselamat kita telah dinyatakan,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itu bukan karena pekerjaan kebenaran yang kita lakukan, melainkan oleh belas kasihanNya Ia menyelamatkan kita, melalui permandian kelahiran baru dan pembaharuan oleh Roh Kudus.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yang mencurahkan dengan limpah kepada kita melalui Juruselamat kita Yesus Kristus,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supaya kita yang dibenarkan oleh anugerah itu, kita dapat menjadi ahli waris menurut pengharapan yang pasti akan kehidupan kekal.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Berita ini dapat dipercaya, dan tentang hal itu. Aku ingin engkau menegaskannya, supaya mereka yang percaya kepada Allah berhati-hati dalam melakukan perbuatan-perbuatan yang baik. Semua ini adalah baik dan berguna bagi manusia.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Tetapi hindarilah perdebatan-perdebatan yang bodoh dan silsilah-silsilah serta perselisihan dan pertentangan mengenai hukum karena semuanya itu tidak berharga dan tidak menguntungkan.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Tolaklah setiap orang yang menyebabkan perpecahan setelah satu atau dua kali peringatan,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karena engkau tahu bahwa orang seperti itu telah berpaling dari jalan yang benar dan melakukan dosa, serta menghukum diri sendiri.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Setelah aku mengutus Artemas atau Tikhikus kepadamu, segeralah datang kepadaku di Nikopolis, karena aku telah memutuskan untuk tinggal di sana selama musim dingin.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Zenas, ahli hukum, dan Apolos, bantulah dengan seksama supaya tidak ada yang kurang dengan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Dan kita juga harus belajar untuk terlibat dalam pekerjaan-pekerjaan baik untuk kebutuhan-kebutuhan utama, supaya jangan mereka tidak berbuah.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Semua orang yang bersamaku menyampaikan salam kepadamu. Salam kepada orang-orang yang mengasihi kita di dalam iman. Anugerah bersama kamu sekalian.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unfoldingword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